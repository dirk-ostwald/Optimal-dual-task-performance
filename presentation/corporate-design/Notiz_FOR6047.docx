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5AED" w14:textId="61B08530" w:rsidR="000661CE" w:rsidRPr="006651AB" w:rsidRDefault="000661CE">
      <w:pPr>
        <w:rPr>
          <w:sz w:val="32"/>
        </w:rPr>
      </w:pPr>
    </w:p>
    <w:sectPr w:rsidR="000661CE" w:rsidRPr="006651AB" w:rsidSect="00D54B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970" w:right="1416" w:bottom="1134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E5C25" w14:textId="77777777" w:rsidR="003D02AD" w:rsidRDefault="003D02AD" w:rsidP="00642A5C">
      <w:pPr>
        <w:spacing w:after="0" w:line="240" w:lineRule="auto"/>
      </w:pPr>
      <w:r>
        <w:separator/>
      </w:r>
    </w:p>
  </w:endnote>
  <w:endnote w:type="continuationSeparator" w:id="0">
    <w:p w14:paraId="5E8CF69C" w14:textId="77777777" w:rsidR="003D02AD" w:rsidRDefault="003D02AD" w:rsidP="00642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OfficinaSans LT Book">
    <w:altName w:val="Cambria"/>
    <w:panose1 w:val="00000000000000000000"/>
    <w:charset w:val="00"/>
    <w:family w:val="roman"/>
    <w:notTrueType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76AA" w14:textId="77777777" w:rsidR="00735B16" w:rsidRDefault="00735B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0228" w14:textId="77777777" w:rsidR="00642A5C" w:rsidRDefault="00642A5C" w:rsidP="00642A5C">
    <w:pPr>
      <w:pStyle w:val="Fuzeil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2974B" w14:textId="77777777" w:rsidR="00735B16" w:rsidRDefault="00735B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21DEF" w14:textId="77777777" w:rsidR="003D02AD" w:rsidRDefault="003D02AD" w:rsidP="00642A5C">
      <w:pPr>
        <w:spacing w:after="0" w:line="240" w:lineRule="auto"/>
      </w:pPr>
      <w:r>
        <w:separator/>
      </w:r>
    </w:p>
  </w:footnote>
  <w:footnote w:type="continuationSeparator" w:id="0">
    <w:p w14:paraId="03959CB5" w14:textId="77777777" w:rsidR="003D02AD" w:rsidRDefault="003D02AD" w:rsidP="00642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47580" w14:textId="76788859" w:rsidR="00735B16" w:rsidRDefault="003D02AD">
    <w:pPr>
      <w:pStyle w:val="Kopfzeile"/>
    </w:pPr>
    <w:r>
      <w:rPr>
        <w:noProof/>
      </w:rPr>
      <w:pict w14:anchorId="0913B7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453.05pt;height:270.05pt;z-index:-251656192;mso-position-horizontal:center;mso-position-horizontal-relative:margin;mso-position-vertical:center;mso-position-vertical-relative:margin" o:allowincell="f">
          <v:imagedata r:id="rId1" o:title="Wasserzeichen FOR604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DCB1" w14:textId="30C187AC" w:rsidR="00642A5C" w:rsidRPr="00735B16" w:rsidRDefault="003D02AD">
    <w:pPr>
      <w:pStyle w:val="Kopfzeile"/>
      <w:rPr>
        <w:rFonts w:ascii="ITCOfficinaSans LT Book" w:hAnsi="ITCOfficinaSans LT Book"/>
        <w:sz w:val="32"/>
        <w:szCs w:val="32"/>
      </w:rPr>
    </w:pPr>
    <w:r>
      <w:rPr>
        <w:noProof/>
        <w:sz w:val="32"/>
        <w:szCs w:val="32"/>
      </w:rPr>
      <w:pict w14:anchorId="7705C4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453.05pt;height:270.05pt;z-index:-251655168;mso-position-horizontal:center;mso-position-horizontal-relative:margin;mso-position-vertical:center;mso-position-vertical-relative:margin" o:allowincell="f">
          <v:imagedata r:id="rId1" o:title="Wasserzeichen FOR6047" gain="19661f" blacklevel="22938f"/>
          <w10:wrap anchorx="margin" anchory="margin"/>
        </v:shape>
      </w:pict>
    </w:r>
    <w:r w:rsidR="00735B16" w:rsidRPr="00735B16">
      <w:rPr>
        <w:noProof/>
        <w:sz w:val="32"/>
        <w:szCs w:val="32"/>
      </w:rPr>
      <w:drawing>
        <wp:anchor distT="0" distB="0" distL="114300" distR="114300" simplePos="0" relativeHeight="251657216" behindDoc="0" locked="0" layoutInCell="1" allowOverlap="1" wp14:anchorId="504A02E5" wp14:editId="478D1083">
          <wp:simplePos x="0" y="0"/>
          <wp:positionH relativeFrom="column">
            <wp:posOffset>3757930</wp:posOffset>
          </wp:positionH>
          <wp:positionV relativeFrom="paragraph">
            <wp:posOffset>140970</wp:posOffset>
          </wp:positionV>
          <wp:extent cx="2362200" cy="572770"/>
          <wp:effectExtent l="0" t="0" r="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23E93D" w14:textId="77777777" w:rsidR="00642A5C" w:rsidRDefault="00642A5C" w:rsidP="00642A5C">
    <w:pPr>
      <w:pStyle w:val="Kopfzeile"/>
      <w:jc w:val="right"/>
      <w:rPr>
        <w:rFonts w:ascii="ITCOfficinaSans LT Book" w:hAnsi="ITCOfficinaSans LT Book"/>
      </w:rPr>
    </w:pPr>
  </w:p>
  <w:p w14:paraId="41B784A7" w14:textId="1700508F" w:rsidR="00642A5C" w:rsidRPr="004F12EA" w:rsidRDefault="00735B16" w:rsidP="004F12EA">
    <w:pPr>
      <w:pStyle w:val="Kopfzeile"/>
      <w:rPr>
        <w:rFonts w:ascii="ITCOfficinaSans LT Book" w:hAnsi="ITCOfficinaSans LT Book"/>
        <w:sz w:val="40"/>
        <w:szCs w:val="40"/>
      </w:rPr>
    </w:pPr>
    <w:r w:rsidRPr="004F12EA">
      <w:rPr>
        <w:noProof/>
        <w:sz w:val="40"/>
        <w:szCs w:val="40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425DF4B1" wp14:editId="55438299">
              <wp:simplePos x="0" y="0"/>
              <wp:positionH relativeFrom="column">
                <wp:posOffset>-918845</wp:posOffset>
              </wp:positionH>
              <wp:positionV relativeFrom="paragraph">
                <wp:posOffset>445134</wp:posOffset>
              </wp:positionV>
              <wp:extent cx="7572375" cy="0"/>
              <wp:effectExtent l="0" t="19050" r="9525" b="0"/>
              <wp:wrapNone/>
              <wp:docPr id="2" name="Gerade Verbindung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7237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0053A4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FD4A68" id="Gerade Verbindung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2.35pt,35.05pt" to="523.9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" strokecolor="#0053a4" strokeweight="2.25pt">
              <o:lock v:ext="edit" shapetype="f"/>
            </v:line>
          </w:pict>
        </mc:Fallback>
      </mc:AlternateContent>
    </w:r>
    <w:r w:rsidR="004F12EA" w:rsidRPr="004F12EA">
      <w:rPr>
        <w:rFonts w:ascii="ITCOfficinaSans LT Book" w:hAnsi="ITCOfficinaSans LT Book"/>
        <w:sz w:val="40"/>
        <w:szCs w:val="40"/>
      </w:rPr>
      <w:t>FOR6047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E1326" w14:textId="5BC85A9B" w:rsidR="00735B16" w:rsidRDefault="003D02AD">
    <w:pPr>
      <w:pStyle w:val="Kopfzeile"/>
    </w:pPr>
    <w:r>
      <w:rPr>
        <w:noProof/>
      </w:rPr>
      <w:pict w14:anchorId="3048DD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1" type="#_x0000_t75" style="position:absolute;margin-left:0;margin-top:0;width:453.05pt;height:270.05pt;z-index:-251657216;mso-position-horizontal:center;mso-position-horizontal-relative:margin;mso-position-vertical:center;mso-position-vertical-relative:margin" o:allowincell="f">
          <v:imagedata r:id="rId1" o:title="Wasserzeichen FOR6047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16"/>
    <w:rsid w:val="000626F1"/>
    <w:rsid w:val="000661CE"/>
    <w:rsid w:val="000B64C0"/>
    <w:rsid w:val="0039432F"/>
    <w:rsid w:val="003D02AD"/>
    <w:rsid w:val="004F12EA"/>
    <w:rsid w:val="00642A5C"/>
    <w:rsid w:val="006651AB"/>
    <w:rsid w:val="00735B16"/>
    <w:rsid w:val="00924515"/>
    <w:rsid w:val="00B2634F"/>
    <w:rsid w:val="00BF73D6"/>
    <w:rsid w:val="00CC283E"/>
    <w:rsid w:val="00CE5383"/>
    <w:rsid w:val="00D5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5418BB4E"/>
  <w15:chartTrackingRefBased/>
  <w15:docId w15:val="{EDA8EC95-E33E-4E91-8F0E-226B3670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42A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42A5C"/>
  </w:style>
  <w:style w:type="paragraph" w:styleId="Fuzeile">
    <w:name w:val="footer"/>
    <w:basedOn w:val="Standard"/>
    <w:link w:val="FuzeileZchn"/>
    <w:uiPriority w:val="99"/>
    <w:unhideWhenUsed/>
    <w:rsid w:val="00642A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42A5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42A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642A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W3560\Desktop\Notiz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Notiz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Notiz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Notiz</dc:title>
  <dc:subject/>
  <dc:creator>Berns, Sonja</dc:creator>
  <cp:keywords/>
  <cp:lastModifiedBy>Berns, Sonja</cp:lastModifiedBy>
  <cp:revision>3</cp:revision>
  <dcterms:created xsi:type="dcterms:W3CDTF">2026-05-11T13:04:00Z</dcterms:created>
  <dcterms:modified xsi:type="dcterms:W3CDTF">2026-05-11T13:15:00Z</dcterms:modified>
</cp:coreProperties>
</file>